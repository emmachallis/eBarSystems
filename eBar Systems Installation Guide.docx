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3B1F1B" w14:textId="77777777" w:rsidR="00AF558A" w:rsidRDefault="00455707" w:rsidP="00455707">
      <w:pPr>
        <w:pStyle w:val="Heading1"/>
      </w:pPr>
      <w:r>
        <w:t>eBar Systems Installation Guide</w:t>
      </w:r>
    </w:p>
    <w:p w14:paraId="0A2515C5" w14:textId="77777777" w:rsidR="00455707" w:rsidRDefault="00455707" w:rsidP="00455707"/>
    <w:p w14:paraId="4BC0DA91" w14:textId="77777777" w:rsidR="00455707" w:rsidRDefault="00455707" w:rsidP="00455707">
      <w:r>
        <w:t>Install .Net 4.5 Framework</w:t>
      </w:r>
    </w:p>
    <w:p w14:paraId="408DC8C3" w14:textId="77777777" w:rsidR="00455707" w:rsidRDefault="00455707" w:rsidP="00455707">
      <w:r>
        <w:t>Install SQL Express 2012</w:t>
      </w:r>
    </w:p>
    <w:p w14:paraId="1A5BC3BF" w14:textId="77777777" w:rsidR="00455707" w:rsidRDefault="00455707" w:rsidP="00455707">
      <w:r>
        <w:tab/>
        <w:t>Installation of eBar Systems Database</w:t>
      </w:r>
    </w:p>
    <w:p w14:paraId="4D71473C" w14:textId="77777777" w:rsidR="00455707" w:rsidRDefault="00455707" w:rsidP="00455707">
      <w:r>
        <w:t>Install eBar Systems Data Grabber Service (Not needed at the moment)</w:t>
      </w:r>
    </w:p>
    <w:p w14:paraId="0DC6A244" w14:textId="77777777" w:rsidR="00455707" w:rsidRDefault="00455707" w:rsidP="00455707">
      <w:r>
        <w:t>Install eBar Systems Data Grabber Console</w:t>
      </w:r>
    </w:p>
    <w:p w14:paraId="184BB989" w14:textId="77777777" w:rsidR="00455707" w:rsidRDefault="00455707" w:rsidP="00455707">
      <w:r>
        <w:t>Install eBar Systems Data Viewer</w:t>
      </w:r>
    </w:p>
    <w:p w14:paraId="2C198467" w14:textId="77777777" w:rsidR="00455707" w:rsidRDefault="00455707" w:rsidP="00455707"/>
    <w:p w14:paraId="69F92FC5" w14:textId="77777777" w:rsidR="00455707" w:rsidRDefault="00455707" w:rsidP="00455707"/>
    <w:p w14:paraId="17AA75EE" w14:textId="77777777" w:rsidR="00455707" w:rsidRDefault="00455707">
      <w:r>
        <w:br w:type="page"/>
      </w:r>
    </w:p>
    <w:p w14:paraId="3D3C3844" w14:textId="77777777" w:rsidR="00462399" w:rsidRDefault="00462399">
      <w:pPr>
        <w:rPr>
          <w:rFonts w:asciiTheme="majorHAnsi" w:eastAsiaTheme="majorEastAsia" w:hAnsiTheme="majorHAnsi" w:cstheme="majorBidi"/>
          <w:color w:val="2E74B5" w:themeColor="accent1" w:themeShade="BF"/>
          <w:sz w:val="32"/>
          <w:szCs w:val="32"/>
        </w:rPr>
      </w:pPr>
      <w:r>
        <w:lastRenderedPageBreak/>
        <w:br w:type="page"/>
      </w:r>
    </w:p>
    <w:p w14:paraId="6B96B1DD" w14:textId="77777777" w:rsidR="00462399" w:rsidRDefault="00462399" w:rsidP="00462399">
      <w:pPr>
        <w:pStyle w:val="Heading1"/>
      </w:pPr>
      <w:r>
        <w:lastRenderedPageBreak/>
        <w:t>Installing the .Net 4.5 Framework</w:t>
      </w:r>
    </w:p>
    <w:p w14:paraId="430FC2D6" w14:textId="77777777" w:rsidR="00D2281B" w:rsidRDefault="00462399" w:rsidP="00D2281B">
      <w:pPr>
        <w:pStyle w:val="NoSpacing"/>
        <w:jc w:val="both"/>
      </w:pPr>
      <w:r>
        <w:t xml:space="preserve">The .Net Framework is a set of Windows libraries that programs can share to prevent developers from having to write their own </w:t>
      </w:r>
      <w:r w:rsidR="00D70ED8">
        <w:t xml:space="preserve">libraries, reducing software size and increasing efficiency. Most computers have a version of the .Net Framework preinstalled to check what versions are installed please visit </w:t>
      </w:r>
      <w:hyperlink r:id="rId8" w:history="1">
        <w:r w:rsidR="00D70ED8" w:rsidRPr="00D70ED8">
          <w:rPr>
            <w:color w:val="0000FF"/>
            <w:u w:val="single"/>
          </w:rPr>
          <w:t>http://msdn.microsoft.com/en-us/library/hh925568(v=vs.110).aspx</w:t>
        </w:r>
      </w:hyperlink>
      <w:r w:rsidR="00D70ED8">
        <w:t xml:space="preserve"> however 4.5 </w:t>
      </w:r>
      <w:r w:rsidR="00D70ED8">
        <w:rPr>
          <w:b/>
        </w:rPr>
        <w:t>MUST BE INSTALLED</w:t>
      </w:r>
      <w:r w:rsidR="00D70ED8">
        <w:t xml:space="preserve"> for this application to work.</w:t>
      </w:r>
    </w:p>
    <w:p w14:paraId="4F2184CD" w14:textId="77777777" w:rsidR="00D2281B" w:rsidRDefault="00D2281B" w:rsidP="00D2281B">
      <w:pPr>
        <w:pStyle w:val="NoSpacing"/>
        <w:jc w:val="both"/>
      </w:pPr>
    </w:p>
    <w:p w14:paraId="5504B0EC" w14:textId="79589681" w:rsidR="00462399" w:rsidRDefault="000A3B09" w:rsidP="00D2281B">
      <w:pPr>
        <w:pStyle w:val="NoSpacing"/>
        <w:numPr>
          <w:ilvl w:val="0"/>
          <w:numId w:val="4"/>
        </w:numPr>
        <w:jc w:val="both"/>
      </w:pPr>
      <w:r>
        <w:t xml:space="preserve">Go to </w:t>
      </w:r>
      <w:hyperlink r:id="rId9" w:history="1">
        <w:r w:rsidRPr="000A3B09">
          <w:rPr>
            <w:color w:val="0000FF"/>
            <w:u w:val="single"/>
          </w:rPr>
          <w:t>http://www.microsoft.com/net/downloads</w:t>
        </w:r>
      </w:hyperlink>
    </w:p>
    <w:p w14:paraId="516B8938" w14:textId="40BF56A6" w:rsidR="007B126B" w:rsidRDefault="007B126B" w:rsidP="007B126B">
      <w:pPr>
        <w:pStyle w:val="NoSpacing"/>
        <w:jc w:val="both"/>
      </w:pPr>
    </w:p>
    <w:p w14:paraId="773B808B" w14:textId="0B73D3E5" w:rsidR="007B126B" w:rsidRDefault="007B126B" w:rsidP="007B126B">
      <w:pPr>
        <w:pStyle w:val="NoSpacing"/>
        <w:jc w:val="center"/>
      </w:pPr>
      <w:r>
        <w:rPr>
          <w:noProof/>
          <w:lang w:val="en-GB" w:eastAsia="en-GB"/>
        </w:rPr>
        <w:drawing>
          <wp:inline distT="0" distB="0" distL="0" distR="0" wp14:anchorId="7594B674" wp14:editId="78AE9B32">
            <wp:extent cx="3743325" cy="189565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991" b="5929"/>
                    <a:stretch/>
                  </pic:blipFill>
                  <pic:spPr bwMode="auto">
                    <a:xfrm>
                      <a:off x="0" y="0"/>
                      <a:ext cx="3757629" cy="1902902"/>
                    </a:xfrm>
                    <a:prstGeom prst="rect">
                      <a:avLst/>
                    </a:prstGeom>
                    <a:ln>
                      <a:noFill/>
                    </a:ln>
                    <a:extLst>
                      <a:ext uri="{53640926-AAD7-44D8-BBD7-CCE9431645EC}">
                        <a14:shadowObscured xmlns:a14="http://schemas.microsoft.com/office/drawing/2010/main"/>
                      </a:ext>
                    </a:extLst>
                  </pic:spPr>
                </pic:pic>
              </a:graphicData>
            </a:graphic>
          </wp:inline>
        </w:drawing>
      </w:r>
    </w:p>
    <w:p w14:paraId="60D484A6" w14:textId="77777777" w:rsidR="007B126B" w:rsidRDefault="007B126B" w:rsidP="007B126B">
      <w:pPr>
        <w:pStyle w:val="NoSpacing"/>
        <w:jc w:val="both"/>
      </w:pPr>
    </w:p>
    <w:p w14:paraId="667388EB" w14:textId="29E08EDA" w:rsidR="000A3B09" w:rsidRDefault="000A3B09" w:rsidP="00D2281B">
      <w:pPr>
        <w:pStyle w:val="NoSpacing"/>
        <w:numPr>
          <w:ilvl w:val="0"/>
          <w:numId w:val="4"/>
        </w:numPr>
        <w:jc w:val="both"/>
      </w:pPr>
      <w:r>
        <w:t xml:space="preserve">Click </w:t>
      </w:r>
      <w:r>
        <w:rPr>
          <w:b/>
        </w:rPr>
        <w:t>Install .NET Framework 4.5.1</w:t>
      </w:r>
    </w:p>
    <w:p w14:paraId="43B24A7E" w14:textId="4A707C6F" w:rsidR="000A3B09" w:rsidRDefault="000A3B09" w:rsidP="00D2281B">
      <w:pPr>
        <w:pStyle w:val="NoSpacing"/>
        <w:numPr>
          <w:ilvl w:val="0"/>
          <w:numId w:val="4"/>
        </w:numPr>
        <w:jc w:val="both"/>
      </w:pPr>
      <w:r>
        <w:t>Download will begin</w:t>
      </w:r>
    </w:p>
    <w:p w14:paraId="0A6B1E27" w14:textId="3795F949" w:rsidR="000A3B09" w:rsidRDefault="000A3B09" w:rsidP="00D2281B">
      <w:pPr>
        <w:pStyle w:val="NoSpacing"/>
        <w:numPr>
          <w:ilvl w:val="0"/>
          <w:numId w:val="4"/>
        </w:numPr>
        <w:jc w:val="both"/>
      </w:pPr>
      <w:r>
        <w:t>Run through setup</w:t>
      </w:r>
    </w:p>
    <w:p w14:paraId="513EF9D1" w14:textId="34F0A74D" w:rsidR="003409F3" w:rsidRDefault="003409F3" w:rsidP="00455707">
      <w:pPr>
        <w:pStyle w:val="Heading1"/>
      </w:pPr>
      <w:r>
        <w:t>Installing SQL Express with Management Tools</w:t>
      </w:r>
    </w:p>
    <w:p w14:paraId="0F7FCD38" w14:textId="5C3A91E0" w:rsidR="003409F3" w:rsidRDefault="003409F3" w:rsidP="003409F3">
      <w:pPr>
        <w:jc w:val="both"/>
      </w:pPr>
      <w:r>
        <w:t>SQL Express is a free version of Microsoft’s database software. There are a range of installations available so ensure that the correct version (according to this guide) is installed otherwise it may cause issues trying to view the database.</w:t>
      </w:r>
    </w:p>
    <w:p w14:paraId="38C798B8" w14:textId="77777777" w:rsidR="003409F3" w:rsidRDefault="003409F3" w:rsidP="003409F3">
      <w:pPr>
        <w:jc w:val="both"/>
      </w:pPr>
    </w:p>
    <w:p w14:paraId="28EDE692" w14:textId="16217B80" w:rsidR="003409F3" w:rsidRDefault="003409F3" w:rsidP="003409F3">
      <w:pPr>
        <w:pStyle w:val="ListParagraph"/>
        <w:numPr>
          <w:ilvl w:val="0"/>
          <w:numId w:val="5"/>
        </w:numPr>
        <w:jc w:val="both"/>
      </w:pPr>
      <w:r>
        <w:t xml:space="preserve">Visit </w:t>
      </w:r>
      <w:hyperlink r:id="rId11" w:history="1">
        <w:r w:rsidRPr="003409F3">
          <w:rPr>
            <w:color w:val="0000FF"/>
            <w:u w:val="single"/>
          </w:rPr>
          <w:t>http://www.microsoft.com/en-gb/download/details.aspx?id=29062</w:t>
        </w:r>
      </w:hyperlink>
    </w:p>
    <w:p w14:paraId="341592AE" w14:textId="77777777" w:rsidR="003409F3" w:rsidRDefault="003409F3" w:rsidP="003409F3">
      <w:pPr>
        <w:jc w:val="both"/>
      </w:pPr>
    </w:p>
    <w:p w14:paraId="53F1AF4E" w14:textId="43013EEE" w:rsidR="003409F3" w:rsidRDefault="003409F3" w:rsidP="003409F3">
      <w:pPr>
        <w:pStyle w:val="ListParagraph"/>
        <w:jc w:val="center"/>
      </w:pPr>
      <w:r>
        <w:rPr>
          <w:noProof/>
          <w:lang w:val="en-GB" w:eastAsia="en-GB"/>
        </w:rPr>
        <w:drawing>
          <wp:inline distT="0" distB="0" distL="0" distR="0" wp14:anchorId="21D7F5EC" wp14:editId="4ECBC9A2">
            <wp:extent cx="3810000"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706" b="7354"/>
                    <a:stretch/>
                  </pic:blipFill>
                  <pic:spPr bwMode="auto">
                    <a:xfrm>
                      <a:off x="0" y="0"/>
                      <a:ext cx="3813760" cy="1906880"/>
                    </a:xfrm>
                    <a:prstGeom prst="rect">
                      <a:avLst/>
                    </a:prstGeom>
                    <a:ln>
                      <a:noFill/>
                    </a:ln>
                    <a:extLst>
                      <a:ext uri="{53640926-AAD7-44D8-BBD7-CCE9431645EC}">
                        <a14:shadowObscured xmlns:a14="http://schemas.microsoft.com/office/drawing/2010/main"/>
                      </a:ext>
                    </a:extLst>
                  </pic:spPr>
                </pic:pic>
              </a:graphicData>
            </a:graphic>
          </wp:inline>
        </w:drawing>
      </w:r>
    </w:p>
    <w:p w14:paraId="5D84C2E0" w14:textId="77777777" w:rsidR="003409F3" w:rsidRDefault="003409F3" w:rsidP="003409F3">
      <w:pPr>
        <w:pStyle w:val="ListParagraph"/>
        <w:jc w:val="center"/>
      </w:pPr>
    </w:p>
    <w:p w14:paraId="5D761571" w14:textId="5AB75D7E" w:rsidR="003409F3" w:rsidRPr="003409F3" w:rsidRDefault="003409F3" w:rsidP="003409F3">
      <w:pPr>
        <w:pStyle w:val="ListParagraph"/>
        <w:numPr>
          <w:ilvl w:val="0"/>
          <w:numId w:val="5"/>
        </w:numPr>
        <w:jc w:val="both"/>
      </w:pPr>
      <w:r>
        <w:t xml:space="preserve">Click </w:t>
      </w:r>
      <w:r>
        <w:rPr>
          <w:b/>
        </w:rPr>
        <w:t>Download</w:t>
      </w:r>
    </w:p>
    <w:p w14:paraId="767752FB" w14:textId="1C025014" w:rsidR="003409F3" w:rsidRDefault="003409F3" w:rsidP="003409F3">
      <w:pPr>
        <w:jc w:val="center"/>
      </w:pPr>
      <w:r>
        <w:rPr>
          <w:noProof/>
          <w:lang w:val="en-GB" w:eastAsia="en-GB"/>
        </w:rPr>
        <w:lastRenderedPageBreak/>
        <w:drawing>
          <wp:inline distT="0" distB="0" distL="0" distR="0" wp14:anchorId="5E824F55" wp14:editId="134F8699">
            <wp:extent cx="3790950" cy="19440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706" b="5074"/>
                    <a:stretch/>
                  </pic:blipFill>
                  <pic:spPr bwMode="auto">
                    <a:xfrm>
                      <a:off x="0" y="0"/>
                      <a:ext cx="3792335" cy="1944787"/>
                    </a:xfrm>
                    <a:prstGeom prst="rect">
                      <a:avLst/>
                    </a:prstGeom>
                    <a:ln>
                      <a:noFill/>
                    </a:ln>
                    <a:extLst>
                      <a:ext uri="{53640926-AAD7-44D8-BBD7-CCE9431645EC}">
                        <a14:shadowObscured xmlns:a14="http://schemas.microsoft.com/office/drawing/2010/main"/>
                      </a:ext>
                    </a:extLst>
                  </pic:spPr>
                </pic:pic>
              </a:graphicData>
            </a:graphic>
          </wp:inline>
        </w:drawing>
      </w:r>
    </w:p>
    <w:p w14:paraId="67D04AD4" w14:textId="77777777" w:rsidR="003409F3" w:rsidRDefault="003409F3" w:rsidP="003409F3">
      <w:pPr>
        <w:pStyle w:val="ListParagraph"/>
      </w:pPr>
    </w:p>
    <w:p w14:paraId="100D005E" w14:textId="42DFF84F" w:rsidR="003409F3" w:rsidRPr="003423A9" w:rsidRDefault="003409F3" w:rsidP="003409F3">
      <w:pPr>
        <w:pStyle w:val="ListParagraph"/>
        <w:numPr>
          <w:ilvl w:val="0"/>
          <w:numId w:val="5"/>
        </w:numPr>
      </w:pPr>
      <w:r>
        <w:t>Select either</w:t>
      </w:r>
      <w:r w:rsidRPr="003409F3">
        <w:rPr>
          <w:b/>
        </w:rPr>
        <w:t xml:space="preserve"> </w:t>
      </w:r>
      <w:r w:rsidRPr="003409F3">
        <w:rPr>
          <w:rFonts w:ascii="Segoe UI" w:hAnsi="Segoe UI" w:cs="Segoe UI"/>
          <w:b/>
          <w:color w:val="000000"/>
          <w:sz w:val="20"/>
          <w:szCs w:val="20"/>
          <w:shd w:val="clear" w:color="auto" w:fill="FFFFFF"/>
        </w:rPr>
        <w:t>ENU\x86\SQLEXPRWT_x86_ENU.exe</w:t>
      </w:r>
      <w:r>
        <w:rPr>
          <w:rFonts w:ascii="Segoe UI" w:hAnsi="Segoe UI" w:cs="Segoe UI"/>
          <w:color w:val="000000"/>
          <w:sz w:val="20"/>
          <w:szCs w:val="20"/>
          <w:shd w:val="clear" w:color="auto" w:fill="FFFFFF"/>
        </w:rPr>
        <w:t xml:space="preserve"> or </w:t>
      </w:r>
      <w:r w:rsidRPr="003409F3">
        <w:rPr>
          <w:rFonts w:ascii="Segoe UI" w:hAnsi="Segoe UI" w:cs="Segoe UI"/>
          <w:b/>
          <w:color w:val="000000"/>
          <w:sz w:val="20"/>
          <w:szCs w:val="20"/>
          <w:shd w:val="clear" w:color="auto" w:fill="FFFFFF"/>
        </w:rPr>
        <w:t>ENU\x64\SQLEXPRWT_x64_ENU.exe</w:t>
      </w:r>
      <w:r>
        <w:rPr>
          <w:rFonts w:ascii="Segoe UI" w:hAnsi="Segoe UI" w:cs="Segoe UI"/>
          <w:color w:val="000000"/>
          <w:sz w:val="20"/>
          <w:szCs w:val="20"/>
          <w:shd w:val="clear" w:color="auto" w:fill="FFFFFF"/>
        </w:rPr>
        <w:t xml:space="preserve"> depending on whether your operating system is 32-bit (x86) or 64-bit (x64).</w:t>
      </w:r>
    </w:p>
    <w:p w14:paraId="4A83B97C" w14:textId="77777777" w:rsidR="003423A9" w:rsidRPr="00731C2C" w:rsidRDefault="003423A9" w:rsidP="003423A9">
      <w:pPr>
        <w:pStyle w:val="ListParagraph"/>
      </w:pPr>
    </w:p>
    <w:p w14:paraId="0E34AF08" w14:textId="151FA7EE" w:rsidR="003423A9" w:rsidRDefault="003423A9" w:rsidP="003423A9">
      <w:pPr>
        <w:pStyle w:val="ListParagraph"/>
        <w:numPr>
          <w:ilvl w:val="0"/>
          <w:numId w:val="5"/>
        </w:numPr>
      </w:pPr>
      <w:r>
        <w:t>Once downloaded run the installation</w:t>
      </w:r>
    </w:p>
    <w:p w14:paraId="3ED1606B" w14:textId="77777777" w:rsidR="003423A9" w:rsidRDefault="003423A9" w:rsidP="003423A9">
      <w:pPr>
        <w:pStyle w:val="ListParagraph"/>
      </w:pPr>
    </w:p>
    <w:p w14:paraId="71B3ADCE" w14:textId="358946A7" w:rsidR="003423A9" w:rsidRPr="003423A9" w:rsidRDefault="003423A9" w:rsidP="003423A9">
      <w:pPr>
        <w:pStyle w:val="ListParagraph"/>
        <w:numPr>
          <w:ilvl w:val="0"/>
          <w:numId w:val="5"/>
        </w:numPr>
        <w:rPr>
          <w:b/>
        </w:rPr>
      </w:pPr>
      <w:r w:rsidRPr="003423A9">
        <w:rPr>
          <w:b/>
        </w:rPr>
        <w:t>ENSURE ALL FEATURES ARE SELECTED AND INSTALLED</w:t>
      </w:r>
      <w:r w:rsidRPr="003423A9">
        <w:rPr>
          <w:b/>
        </w:rPr>
        <w:br/>
        <w:t>ENSURE MIXED AUTHENTICATION MODE IS ENABLED AND CREATE PASSWORD FOR SQL ADMIN</w:t>
      </w:r>
    </w:p>
    <w:p w14:paraId="6CEB5AAB" w14:textId="77777777" w:rsidR="003409F3" w:rsidRPr="003409F3" w:rsidRDefault="003409F3" w:rsidP="003409F3">
      <w:pPr>
        <w:jc w:val="center"/>
      </w:pPr>
    </w:p>
    <w:p w14:paraId="017AEB61" w14:textId="6329C8AE" w:rsidR="00455707" w:rsidRDefault="00455707" w:rsidP="00455707">
      <w:pPr>
        <w:pStyle w:val="Heading1"/>
      </w:pPr>
      <w:r>
        <w:t>Installing eBar Systems Database</w:t>
      </w:r>
    </w:p>
    <w:p w14:paraId="63A49964" w14:textId="77777777" w:rsidR="00455707" w:rsidRDefault="00455707" w:rsidP="00455707">
      <w:pPr>
        <w:jc w:val="both"/>
      </w:pPr>
      <w:r>
        <w:t>The eBar Systems Database uses stored procedures to write data to the database. This increases the security of the software and prevents SQL injection attacks therefore, it is often easier to restore the database from a blank copy of the original. Blank meaning all log data, all user ids, pump numbers etc are removed</w:t>
      </w:r>
      <w:r w:rsidR="00ED284B">
        <w:t xml:space="preserve"> but the database setup and stored procedures will remain intact</w:t>
      </w:r>
      <w:r>
        <w:t xml:space="preserve">. </w:t>
      </w:r>
      <w:r w:rsidR="00ED284B">
        <w:t>The following steps demonstrate how to restore the eBar Systems Database. Fresh setup will be integrated into the final product so this may become irrelevant in future versions.</w:t>
      </w:r>
    </w:p>
    <w:p w14:paraId="3C9D712A" w14:textId="77777777" w:rsidR="00455707" w:rsidRDefault="00455707" w:rsidP="00455707"/>
    <w:p w14:paraId="7F0B2368" w14:textId="77777777" w:rsidR="00ED284B" w:rsidRDefault="00ED284B" w:rsidP="00ED284B">
      <w:pPr>
        <w:pStyle w:val="ListParagraph"/>
        <w:numPr>
          <w:ilvl w:val="0"/>
          <w:numId w:val="2"/>
        </w:numPr>
      </w:pPr>
      <w:r>
        <w:t>Open SQL Server Management Studio</w:t>
      </w:r>
    </w:p>
    <w:p w14:paraId="695A5419" w14:textId="77777777" w:rsidR="00ED284B" w:rsidRDefault="00ED284B" w:rsidP="00ED284B">
      <w:pPr>
        <w:pStyle w:val="ListParagraph"/>
      </w:pPr>
    </w:p>
    <w:p w14:paraId="49594515" w14:textId="77777777" w:rsidR="00ED284B" w:rsidRDefault="00ED284B" w:rsidP="00ED284B">
      <w:pPr>
        <w:pStyle w:val="ListParagraph"/>
        <w:numPr>
          <w:ilvl w:val="0"/>
          <w:numId w:val="2"/>
        </w:numPr>
      </w:pPr>
      <w:r>
        <w:t xml:space="preserve">Log in using either Windows Authentication or click the </w:t>
      </w:r>
      <w:r w:rsidRPr="00ED284B">
        <w:rPr>
          <w:b/>
        </w:rPr>
        <w:t>authentication</w:t>
      </w:r>
      <w:r>
        <w:t xml:space="preserve"> dropdown and select </w:t>
      </w:r>
      <w:r>
        <w:rPr>
          <w:b/>
        </w:rPr>
        <w:t xml:space="preserve">SQL </w:t>
      </w:r>
      <w:r w:rsidRPr="00ED284B">
        <w:rPr>
          <w:b/>
        </w:rPr>
        <w:t>Authentication</w:t>
      </w:r>
      <w:r>
        <w:t xml:space="preserve"> and enter </w:t>
      </w:r>
      <w:r w:rsidRPr="00ED284B">
        <w:t>the</w:t>
      </w:r>
      <w:r>
        <w:t xml:space="preserve"> username “SA” with the password set during setup.</w:t>
      </w:r>
    </w:p>
    <w:p w14:paraId="00BC1617" w14:textId="77777777" w:rsidR="00ED284B" w:rsidRDefault="00ED284B" w:rsidP="00ED284B">
      <w:pPr>
        <w:pStyle w:val="ListParagraph"/>
      </w:pPr>
    </w:p>
    <w:p w14:paraId="4AA83391" w14:textId="77777777" w:rsidR="00ED284B" w:rsidRDefault="00ED284B" w:rsidP="00ED284B">
      <w:pPr>
        <w:pStyle w:val="ListParagraph"/>
        <w:rPr>
          <w:i/>
        </w:rPr>
      </w:pPr>
      <w:r>
        <w:rPr>
          <w:i/>
        </w:rPr>
        <w:t>SQL Authentication is recommended as it may be possible that the Windows account does not have sufficient database permissions resulting in errors running the software.</w:t>
      </w:r>
    </w:p>
    <w:p w14:paraId="31CF18E5" w14:textId="77777777" w:rsidR="00ED284B" w:rsidRPr="00ED284B" w:rsidRDefault="00ED284B" w:rsidP="00ED284B">
      <w:pPr>
        <w:pStyle w:val="ListParagraph"/>
      </w:pPr>
    </w:p>
    <w:p w14:paraId="70FAD89D" w14:textId="77777777" w:rsidR="00ED284B" w:rsidRDefault="00ED284B" w:rsidP="00ED284B">
      <w:pPr>
        <w:pStyle w:val="ListParagraph"/>
      </w:pPr>
      <w:r>
        <w:rPr>
          <w:noProof/>
          <w:lang w:val="en-GB" w:eastAsia="en-GB"/>
        </w:rPr>
        <w:drawing>
          <wp:inline distT="0" distB="0" distL="0" distR="0" wp14:anchorId="6599E8A9" wp14:editId="5C7F83B1">
            <wp:extent cx="1952625" cy="1409700"/>
            <wp:effectExtent l="19050" t="19050" r="2857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3).png"/>
                    <pic:cNvPicPr/>
                  </pic:nvPicPr>
                  <pic:blipFill rotWithShape="1">
                    <a:blip r:embed="rId14">
                      <a:extLst>
                        <a:ext uri="{28A0092B-C50C-407E-A947-70E740481C1C}">
                          <a14:useLocalDpi xmlns:a14="http://schemas.microsoft.com/office/drawing/2010/main" val="0"/>
                        </a:ext>
                      </a:extLst>
                    </a:blip>
                    <a:srcRect l="34856" t="14538" r="33942" b="43273"/>
                    <a:stretch/>
                  </pic:blipFill>
                  <pic:spPr bwMode="auto">
                    <a:xfrm>
                      <a:off x="0" y="0"/>
                      <a:ext cx="1952625" cy="14097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254ED8D" w14:textId="77777777" w:rsidR="00ED284B" w:rsidRDefault="00ED284B" w:rsidP="00ED284B">
      <w:pPr>
        <w:pStyle w:val="ListParagraph"/>
      </w:pPr>
    </w:p>
    <w:p w14:paraId="6F2A376D" w14:textId="77777777" w:rsidR="00ED284B" w:rsidRDefault="00455707" w:rsidP="00455707">
      <w:pPr>
        <w:pStyle w:val="ListParagraph"/>
        <w:numPr>
          <w:ilvl w:val="0"/>
          <w:numId w:val="2"/>
        </w:numPr>
      </w:pPr>
      <w:r>
        <w:lastRenderedPageBreak/>
        <w:t xml:space="preserve">Right-Click </w:t>
      </w:r>
      <w:r w:rsidRPr="00ED284B">
        <w:rPr>
          <w:b/>
        </w:rPr>
        <w:t>System Databases</w:t>
      </w:r>
    </w:p>
    <w:p w14:paraId="419D3E71" w14:textId="77777777" w:rsidR="00ED284B" w:rsidRDefault="00ED284B" w:rsidP="00ED284B">
      <w:pPr>
        <w:pStyle w:val="ListParagraph"/>
      </w:pPr>
    </w:p>
    <w:p w14:paraId="487159FB" w14:textId="77777777" w:rsidR="00ED284B" w:rsidRDefault="00ED284B" w:rsidP="00ED284B">
      <w:pPr>
        <w:pStyle w:val="ListParagraph"/>
      </w:pPr>
      <w:r>
        <w:rPr>
          <w:noProof/>
          <w:lang w:val="en-GB" w:eastAsia="en-GB"/>
        </w:rPr>
        <w:drawing>
          <wp:inline distT="0" distB="0" distL="0" distR="0" wp14:anchorId="2CB716EC" wp14:editId="06F717E8">
            <wp:extent cx="3219450" cy="2978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0000" b="5074"/>
                    <a:stretch/>
                  </pic:blipFill>
                  <pic:spPr bwMode="auto">
                    <a:xfrm>
                      <a:off x="0" y="0"/>
                      <a:ext cx="3227213" cy="2985233"/>
                    </a:xfrm>
                    <a:prstGeom prst="rect">
                      <a:avLst/>
                    </a:prstGeom>
                    <a:ln>
                      <a:noFill/>
                    </a:ln>
                    <a:extLst>
                      <a:ext uri="{53640926-AAD7-44D8-BBD7-CCE9431645EC}">
                        <a14:shadowObscured xmlns:a14="http://schemas.microsoft.com/office/drawing/2010/main"/>
                      </a:ext>
                    </a:extLst>
                  </pic:spPr>
                </pic:pic>
              </a:graphicData>
            </a:graphic>
          </wp:inline>
        </w:drawing>
      </w:r>
    </w:p>
    <w:p w14:paraId="3F95BF5C" w14:textId="77777777" w:rsidR="00ED284B" w:rsidRDefault="00ED284B" w:rsidP="00ED284B">
      <w:pPr>
        <w:pStyle w:val="ListParagraph"/>
      </w:pPr>
    </w:p>
    <w:p w14:paraId="6EDB09B4" w14:textId="77777777" w:rsidR="00455707" w:rsidRDefault="00455707" w:rsidP="00455707">
      <w:pPr>
        <w:pStyle w:val="ListParagraph"/>
        <w:numPr>
          <w:ilvl w:val="0"/>
          <w:numId w:val="2"/>
        </w:numPr>
      </w:pPr>
      <w:r>
        <w:t xml:space="preserve">Click </w:t>
      </w:r>
      <w:r w:rsidRPr="00ED284B">
        <w:rPr>
          <w:b/>
        </w:rPr>
        <w:t>Restore Database</w:t>
      </w:r>
    </w:p>
    <w:p w14:paraId="64104410" w14:textId="77777777" w:rsidR="00ED284B" w:rsidRPr="009673A4" w:rsidRDefault="00ED284B" w:rsidP="00455707">
      <w:pPr>
        <w:pStyle w:val="ListParagraph"/>
        <w:numPr>
          <w:ilvl w:val="0"/>
          <w:numId w:val="2"/>
        </w:numPr>
      </w:pPr>
      <w:r>
        <w:t xml:space="preserve">Select </w:t>
      </w:r>
      <w:r>
        <w:rPr>
          <w:b/>
        </w:rPr>
        <w:t xml:space="preserve">Device </w:t>
      </w:r>
      <w:r>
        <w:t xml:space="preserve">and click the </w:t>
      </w:r>
      <w:r>
        <w:rPr>
          <w:b/>
        </w:rPr>
        <w:t>Ellipsis (…)</w:t>
      </w:r>
    </w:p>
    <w:p w14:paraId="311A62B7" w14:textId="77777777" w:rsidR="009673A4" w:rsidRPr="00ED284B" w:rsidRDefault="009673A4" w:rsidP="009673A4">
      <w:pPr>
        <w:pStyle w:val="ListParagraph"/>
      </w:pPr>
    </w:p>
    <w:p w14:paraId="5F0FF573" w14:textId="77777777" w:rsidR="00ED284B" w:rsidRDefault="00ED284B" w:rsidP="00455707">
      <w:pPr>
        <w:pStyle w:val="ListParagraph"/>
        <w:numPr>
          <w:ilvl w:val="0"/>
          <w:numId w:val="2"/>
        </w:numPr>
      </w:pPr>
      <w:r>
        <w:t xml:space="preserve">Click </w:t>
      </w:r>
      <w:r>
        <w:rPr>
          <w:b/>
        </w:rPr>
        <w:t>Add</w:t>
      </w:r>
      <w:r>
        <w:t xml:space="preserve"> and navigate to the location of eBarSystemsDatabase.bak</w:t>
      </w:r>
    </w:p>
    <w:p w14:paraId="280E8CD0" w14:textId="330D7663" w:rsidR="009673A4" w:rsidRDefault="009673A4" w:rsidP="009673A4">
      <w:pPr>
        <w:pStyle w:val="ListParagraph"/>
      </w:pPr>
    </w:p>
    <w:p w14:paraId="02481C3D" w14:textId="77777777" w:rsidR="00ED284B" w:rsidRDefault="00ED284B" w:rsidP="00ED284B">
      <w:pPr>
        <w:pStyle w:val="ListParagraph"/>
      </w:pPr>
      <w:r>
        <w:rPr>
          <w:noProof/>
          <w:lang w:val="en-GB" w:eastAsia="en-GB"/>
        </w:rPr>
        <w:drawing>
          <wp:inline distT="0" distB="0" distL="0" distR="0" wp14:anchorId="505CCD49" wp14:editId="133C5798">
            <wp:extent cx="3829050" cy="3190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039" r="11538" b="4504"/>
                    <a:stretch/>
                  </pic:blipFill>
                  <pic:spPr bwMode="auto">
                    <a:xfrm>
                      <a:off x="0" y="0"/>
                      <a:ext cx="3829050" cy="3190875"/>
                    </a:xfrm>
                    <a:prstGeom prst="rect">
                      <a:avLst/>
                    </a:prstGeom>
                    <a:ln>
                      <a:noFill/>
                    </a:ln>
                    <a:extLst>
                      <a:ext uri="{53640926-AAD7-44D8-BBD7-CCE9431645EC}">
                        <a14:shadowObscured xmlns:a14="http://schemas.microsoft.com/office/drawing/2010/main"/>
                      </a:ext>
                    </a:extLst>
                  </pic:spPr>
                </pic:pic>
              </a:graphicData>
            </a:graphic>
          </wp:inline>
        </w:drawing>
      </w:r>
    </w:p>
    <w:p w14:paraId="4A3F2D3B" w14:textId="77777777" w:rsidR="009673A4" w:rsidRDefault="009673A4" w:rsidP="00ED284B">
      <w:pPr>
        <w:pStyle w:val="ListParagraph"/>
      </w:pPr>
    </w:p>
    <w:p w14:paraId="2370135F" w14:textId="77777777" w:rsidR="00ED284B" w:rsidRDefault="00ED284B" w:rsidP="00455707">
      <w:pPr>
        <w:pStyle w:val="ListParagraph"/>
        <w:numPr>
          <w:ilvl w:val="0"/>
          <w:numId w:val="2"/>
        </w:numPr>
      </w:pPr>
      <w:r>
        <w:t xml:space="preserve">Click </w:t>
      </w:r>
      <w:r>
        <w:rPr>
          <w:b/>
        </w:rPr>
        <w:t>Ok</w:t>
      </w:r>
      <w:r>
        <w:t xml:space="preserve"> and then </w:t>
      </w:r>
      <w:r>
        <w:rPr>
          <w:b/>
        </w:rPr>
        <w:t xml:space="preserve">Ok </w:t>
      </w:r>
      <w:r>
        <w:t>again, the database should be restored and will now display in SQL Management Studio</w:t>
      </w:r>
    </w:p>
    <w:p w14:paraId="1DA3FABC" w14:textId="77777777" w:rsidR="00455707" w:rsidRDefault="00455707" w:rsidP="00455707"/>
    <w:p w14:paraId="36D6B2E6" w14:textId="299E452E" w:rsidR="00455707" w:rsidRDefault="003423A9" w:rsidP="003423A9">
      <w:pPr>
        <w:pStyle w:val="Heading1"/>
      </w:pPr>
      <w:r>
        <w:lastRenderedPageBreak/>
        <w:t>Install eBar Systems Data Grabber Service</w:t>
      </w:r>
    </w:p>
    <w:p w14:paraId="1A13F426" w14:textId="463FE110" w:rsidR="003423A9" w:rsidRDefault="003423A9" w:rsidP="003423A9">
      <w:r>
        <w:t>This installation guide is left blank due to the complexity of the installation and that in the event of any failure, the service will not display any information to aid the user. Please use the eBa</w:t>
      </w:r>
      <w:r w:rsidR="00251987">
        <w:t>r Systems Data Grabber Console.</w:t>
      </w:r>
    </w:p>
    <w:p w14:paraId="09529452" w14:textId="70C46610" w:rsidR="003423A9" w:rsidRDefault="003423A9" w:rsidP="003423A9">
      <w:pPr>
        <w:pStyle w:val="Heading1"/>
      </w:pPr>
      <w:r>
        <w:t>Install eBar Systems Data Grabber Console</w:t>
      </w:r>
    </w:p>
    <w:p w14:paraId="1AB01939" w14:textId="17865204" w:rsidR="003423A9" w:rsidRDefault="003423A9" w:rsidP="003423A9">
      <w:r>
        <w:t>The console reflects the EXACT behavior that the eBar Systems Data Grabber Service does with the exception of displaying error information. The eBar Systems software is developed to work out of the box with each piece of software containing its own configuration guide. Please see the eBar Systems Configuration Guide on how to setup each piece of software.</w:t>
      </w:r>
    </w:p>
    <w:p w14:paraId="68D0BD98" w14:textId="77777777" w:rsidR="003423A9" w:rsidRDefault="003423A9" w:rsidP="003423A9"/>
    <w:p w14:paraId="075902DA" w14:textId="3C3038E6" w:rsidR="003423A9" w:rsidRDefault="003423A9" w:rsidP="003423A9">
      <w:pPr>
        <w:pStyle w:val="ListParagraph"/>
        <w:numPr>
          <w:ilvl w:val="0"/>
          <w:numId w:val="6"/>
        </w:numPr>
      </w:pPr>
      <w:r>
        <w:t>Place the eBarSystemsDataGrabberServiceConsole on the desktop</w:t>
      </w:r>
    </w:p>
    <w:p w14:paraId="6C8C5F88" w14:textId="6039CEA7" w:rsidR="003423A9" w:rsidRDefault="003423A9" w:rsidP="003423A9">
      <w:pPr>
        <w:pStyle w:val="ListParagraph"/>
        <w:numPr>
          <w:ilvl w:val="0"/>
          <w:numId w:val="6"/>
        </w:numPr>
      </w:pPr>
      <w:r>
        <w:t>Place the eBarSystemsDataGrabberServiceConsole CONFIG file on the desktop</w:t>
      </w:r>
    </w:p>
    <w:p w14:paraId="21A1EAF7" w14:textId="5BBFB9A8" w:rsidR="00A56186" w:rsidRDefault="00A56186" w:rsidP="003423A9">
      <w:pPr>
        <w:pStyle w:val="ListParagraph"/>
        <w:numPr>
          <w:ilvl w:val="0"/>
          <w:numId w:val="6"/>
        </w:numPr>
      </w:pPr>
      <w:r>
        <w:t>Ensure the data in the CONFIG file is correct</w:t>
      </w:r>
    </w:p>
    <w:p w14:paraId="17052A30" w14:textId="09485499" w:rsidR="003423A9" w:rsidRDefault="003423A9" w:rsidP="003423A9">
      <w:pPr>
        <w:pStyle w:val="ListParagraph"/>
        <w:numPr>
          <w:ilvl w:val="0"/>
          <w:numId w:val="6"/>
        </w:numPr>
      </w:pPr>
      <w:r>
        <w:t>Double click to run</w:t>
      </w:r>
      <w:r w:rsidR="00A56186">
        <w:t>, if the CONFIG file is correct the database will connect successfully and data will be pulled from the webpage</w:t>
      </w:r>
    </w:p>
    <w:p w14:paraId="330383A8" w14:textId="77777777" w:rsidR="00A56186" w:rsidRDefault="00A56186" w:rsidP="00A56186">
      <w:pPr>
        <w:pStyle w:val="ListParagraph"/>
        <w:jc w:val="center"/>
      </w:pPr>
    </w:p>
    <w:p w14:paraId="3F2B1A2B" w14:textId="712C3BC1" w:rsidR="003423A9" w:rsidRDefault="00A56186" w:rsidP="00A56186">
      <w:pPr>
        <w:jc w:val="center"/>
      </w:pPr>
      <w:r>
        <w:rPr>
          <w:noProof/>
          <w:lang w:val="en-GB" w:eastAsia="en-GB"/>
        </w:rPr>
        <w:drawing>
          <wp:inline distT="0" distB="0" distL="0" distR="0" wp14:anchorId="48FD5D30" wp14:editId="773E7B0C">
            <wp:extent cx="5943600" cy="3011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047ACC.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77EF6533" w14:textId="77777777" w:rsidR="00A56186" w:rsidRDefault="00A56186" w:rsidP="00A56186">
      <w:pPr>
        <w:ind w:left="360"/>
      </w:pPr>
    </w:p>
    <w:p w14:paraId="384A93D5" w14:textId="201622DB" w:rsidR="00A56186" w:rsidRDefault="003423A9" w:rsidP="00A56186">
      <w:pPr>
        <w:ind w:left="360"/>
      </w:pPr>
      <w:r>
        <w:t>Note: Windows 8 may state that there is an issue with smart screen. Click more options and run anyway to get around this.</w:t>
      </w:r>
    </w:p>
    <w:p w14:paraId="0C43E22F" w14:textId="77777777" w:rsidR="00A56186" w:rsidRDefault="00A56186" w:rsidP="00A56186"/>
    <w:p w14:paraId="6BCBEED0" w14:textId="1A19510D" w:rsidR="003423A9" w:rsidRDefault="00251987" w:rsidP="00251987">
      <w:pPr>
        <w:pStyle w:val="Heading1"/>
      </w:pPr>
      <w:r>
        <w:t>Install eBar Systems Data Viewer (Currently called Till)</w:t>
      </w:r>
    </w:p>
    <w:p w14:paraId="05333F8A" w14:textId="344B8CF9" w:rsidR="00251987" w:rsidRDefault="00251987" w:rsidP="00251987">
      <w:r>
        <w:t xml:space="preserve">This system allows the user to view the logs created by eBar and search them. This software requires the database connection string to be correctly configured. </w:t>
      </w:r>
    </w:p>
    <w:p w14:paraId="40591370" w14:textId="77777777" w:rsidR="00251987" w:rsidRDefault="00251987" w:rsidP="00251987"/>
    <w:p w14:paraId="4BCEAD89" w14:textId="7123C950" w:rsidR="00251987" w:rsidRDefault="00251987" w:rsidP="00251987">
      <w:pPr>
        <w:pStyle w:val="ListParagraph"/>
        <w:numPr>
          <w:ilvl w:val="0"/>
          <w:numId w:val="7"/>
        </w:numPr>
      </w:pPr>
      <w:r>
        <w:t>Place eBarSystemsTill on the desktop</w:t>
      </w:r>
    </w:p>
    <w:p w14:paraId="4875FAD0" w14:textId="43699404" w:rsidR="00251987" w:rsidRDefault="00251987" w:rsidP="00251987">
      <w:pPr>
        <w:pStyle w:val="ListParagraph"/>
        <w:numPr>
          <w:ilvl w:val="0"/>
          <w:numId w:val="7"/>
        </w:numPr>
      </w:pPr>
      <w:r>
        <w:t>Place eBarSystemsTill CONFIG on the desktop</w:t>
      </w:r>
    </w:p>
    <w:p w14:paraId="7DE132DF" w14:textId="37B8543F" w:rsidR="00251987" w:rsidRDefault="00251987" w:rsidP="00251987">
      <w:pPr>
        <w:pStyle w:val="ListParagraph"/>
        <w:numPr>
          <w:ilvl w:val="0"/>
          <w:numId w:val="7"/>
        </w:numPr>
      </w:pPr>
      <w:r>
        <w:t>Check the CONFIG file database is configured correctly</w:t>
      </w:r>
    </w:p>
    <w:p w14:paraId="2B3F554E" w14:textId="69A064C6" w:rsidR="00251987" w:rsidRDefault="00251987" w:rsidP="00251987">
      <w:pPr>
        <w:pStyle w:val="ListParagraph"/>
        <w:numPr>
          <w:ilvl w:val="0"/>
          <w:numId w:val="7"/>
        </w:numPr>
      </w:pPr>
      <w:r>
        <w:lastRenderedPageBreak/>
        <w:t>Run the software</w:t>
      </w:r>
    </w:p>
    <w:p w14:paraId="476E3BF9" w14:textId="773929B8" w:rsidR="00251987" w:rsidRDefault="00251987" w:rsidP="00251987">
      <w:pPr>
        <w:pStyle w:val="ListParagraph"/>
        <w:numPr>
          <w:ilvl w:val="0"/>
          <w:numId w:val="7"/>
        </w:numPr>
      </w:pPr>
      <w:r>
        <w:t>Username = ABC123 and password = 12345 (If login fails, the database has not been configured correctly)</w:t>
      </w:r>
    </w:p>
    <w:p w14:paraId="4A0D31B8" w14:textId="77777777" w:rsidR="00251987" w:rsidRPr="00251987" w:rsidRDefault="00251987" w:rsidP="00251987">
      <w:bookmarkStart w:id="0" w:name="_GoBack"/>
      <w:bookmarkEnd w:id="0"/>
    </w:p>
    <w:sectPr w:rsidR="00251987" w:rsidRPr="002519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0071EA" w14:textId="77777777" w:rsidR="00455707" w:rsidRDefault="00455707" w:rsidP="00455707">
      <w:r>
        <w:separator/>
      </w:r>
    </w:p>
  </w:endnote>
  <w:endnote w:type="continuationSeparator" w:id="0">
    <w:p w14:paraId="1B337945" w14:textId="77777777" w:rsidR="00455707" w:rsidRDefault="00455707" w:rsidP="004557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F90F2E" w14:textId="77777777" w:rsidR="00455707" w:rsidRDefault="00455707" w:rsidP="00455707">
      <w:r>
        <w:separator/>
      </w:r>
    </w:p>
  </w:footnote>
  <w:footnote w:type="continuationSeparator" w:id="0">
    <w:p w14:paraId="1A4B0326" w14:textId="77777777" w:rsidR="00455707" w:rsidRDefault="00455707" w:rsidP="0045570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B02C30"/>
    <w:multiLevelType w:val="hybridMultilevel"/>
    <w:tmpl w:val="E2A217B0"/>
    <w:lvl w:ilvl="0" w:tplc="FAA078B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6AF12CF"/>
    <w:multiLevelType w:val="hybridMultilevel"/>
    <w:tmpl w:val="BE1A7FB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7B270D0"/>
    <w:multiLevelType w:val="hybridMultilevel"/>
    <w:tmpl w:val="340C36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BB34CD8"/>
    <w:multiLevelType w:val="hybridMultilevel"/>
    <w:tmpl w:val="C38419D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5344154A"/>
    <w:multiLevelType w:val="hybridMultilevel"/>
    <w:tmpl w:val="EC6A20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70C804CF"/>
    <w:multiLevelType w:val="hybridMultilevel"/>
    <w:tmpl w:val="E6A28F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77666245"/>
    <w:multiLevelType w:val="hybridMultilevel"/>
    <w:tmpl w:val="9A30D090"/>
    <w:lvl w:ilvl="0" w:tplc="FAA078B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5"/>
  </w:num>
  <w:num w:numId="3">
    <w:abstractNumId w:val="3"/>
  </w:num>
  <w:num w:numId="4">
    <w:abstractNumId w:val="1"/>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707"/>
    <w:rsid w:val="000A3B09"/>
    <w:rsid w:val="00251987"/>
    <w:rsid w:val="003409F3"/>
    <w:rsid w:val="003423A9"/>
    <w:rsid w:val="00455707"/>
    <w:rsid w:val="00462399"/>
    <w:rsid w:val="00731C2C"/>
    <w:rsid w:val="007B126B"/>
    <w:rsid w:val="009673A4"/>
    <w:rsid w:val="00A56186"/>
    <w:rsid w:val="00AF558A"/>
    <w:rsid w:val="00D2281B"/>
    <w:rsid w:val="00D70ED8"/>
    <w:rsid w:val="00ED28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2BEAD"/>
  <w15:chartTrackingRefBased/>
  <w15:docId w15:val="{E9379F8B-C1F5-46BF-B63E-3CB154D72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i/>
      <w:iCs/>
      <w:color w:val="5B9BD5"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Pr>
      <w:i/>
      <w:iCs/>
      <w:color w:val="5B9BD5" w:themeColor="accent1"/>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Pr>
      <w:b/>
      <w:bCs/>
      <w:smallCaps/>
      <w:color w:val="5B9BD5" w:themeColor="accent1"/>
      <w:spacing w:val="5"/>
    </w:rPr>
  </w:style>
  <w:style w:type="character" w:styleId="BookTitle">
    <w:name w:val="Book Title"/>
    <w:basedOn w:val="DefaultParagraphFont"/>
    <w:uiPriority w:val="33"/>
    <w:qFormat/>
    <w:rPr>
      <w:b/>
      <w:bCs/>
      <w:i/>
      <w:iCs/>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Header">
    <w:name w:val="header"/>
    <w:basedOn w:val="Normal"/>
    <w:link w:val="HeaderChar"/>
    <w:uiPriority w:val="99"/>
    <w:unhideWhenUsed/>
    <w:rsid w:val="00455707"/>
    <w:pPr>
      <w:tabs>
        <w:tab w:val="center" w:pos="4513"/>
        <w:tab w:val="right" w:pos="9026"/>
      </w:tabs>
    </w:pPr>
  </w:style>
  <w:style w:type="character" w:customStyle="1" w:styleId="HeaderChar">
    <w:name w:val="Header Char"/>
    <w:basedOn w:val="DefaultParagraphFont"/>
    <w:link w:val="Header"/>
    <w:uiPriority w:val="99"/>
    <w:rsid w:val="00455707"/>
  </w:style>
  <w:style w:type="paragraph" w:styleId="Footer">
    <w:name w:val="footer"/>
    <w:basedOn w:val="Normal"/>
    <w:link w:val="FooterChar"/>
    <w:uiPriority w:val="99"/>
    <w:unhideWhenUsed/>
    <w:rsid w:val="00455707"/>
    <w:pPr>
      <w:tabs>
        <w:tab w:val="center" w:pos="4513"/>
        <w:tab w:val="right" w:pos="9026"/>
      </w:tabs>
    </w:pPr>
  </w:style>
  <w:style w:type="character" w:customStyle="1" w:styleId="FooterChar">
    <w:name w:val="Footer Char"/>
    <w:basedOn w:val="DefaultParagraphFont"/>
    <w:link w:val="Footer"/>
    <w:uiPriority w:val="99"/>
    <w:rsid w:val="00455707"/>
  </w:style>
  <w:style w:type="paragraph" w:styleId="NoSpacing">
    <w:name w:val="No Spacing"/>
    <w:uiPriority w:val="1"/>
    <w:qFormat/>
    <w:rsid w:val="004623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msdn.microsoft.com/en-us/library/hh925568(v=vs.110).aspx"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tmp"/><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icrosoft.com/en-gb/download/details.aspx?id=29062"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microsoft.com/net/downloads" TargetMode="Externa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ma%20Challis\AppData\Roaming\Microsoft\Templates\LiveContent\15\Managed\Word%20Document%20Bibliography%20Styles\TC102786999%5b%5bfn=Single%20spaced%20(blank)%5d%5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TC102786999[[fn=Single spaced (blank)]]</Template>
  <TotalTime>117</TotalTime>
  <Pages>7</Pages>
  <Words>688</Words>
  <Characters>3922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Challis</dc:creator>
  <cp:keywords/>
  <dc:description/>
  <cp:lastModifiedBy>Emma Challis</cp:lastModifiedBy>
  <cp:revision>8</cp:revision>
  <dcterms:created xsi:type="dcterms:W3CDTF">2013-12-01T12:47:00Z</dcterms:created>
  <dcterms:modified xsi:type="dcterms:W3CDTF">2013-12-01T14:44:00Z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TC027869999991</vt:lpwstr>
  </property>
</Properties>
</file>